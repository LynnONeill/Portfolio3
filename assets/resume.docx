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6867E8C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9C9181F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2422368" wp14:editId="5E552126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4C0C11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0DA79E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2AF147D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1B1ADDE" w14:textId="77777777" w:rsidR="003D1B71" w:rsidRPr="00310F17" w:rsidRDefault="00933773" w:rsidP="00310F17">
            <w:pPr>
              <w:pStyle w:val="Title"/>
            </w:pPr>
            <w:r>
              <w:t>Lynn</w:t>
            </w:r>
            <w:r w:rsidR="003D1B71" w:rsidRPr="00310F17">
              <w:br/>
            </w:r>
            <w:r>
              <w:t>O’Neill</w:t>
            </w:r>
          </w:p>
        </w:tc>
      </w:tr>
      <w:tr w:rsidR="003D1B71" w14:paraId="2B6BD65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55AF86E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DF98CB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7CFE24810D214B78AE8ACD8B3B888517"/>
              </w:placeholder>
              <w:temporary/>
              <w:showingPlcHdr/>
              <w15:appearance w15:val="hidden"/>
            </w:sdtPr>
            <w:sdtEndPr/>
            <w:sdtContent>
              <w:p w14:paraId="29994DBC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7947F0AC" w14:textId="77777777" w:rsidR="003D1B71" w:rsidRPr="00740017" w:rsidRDefault="00933773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December 1999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Present</w:t>
            </w:r>
          </w:p>
          <w:p w14:paraId="57E8EC58" w14:textId="77777777" w:rsidR="003D1B71" w:rsidRDefault="00933773" w:rsidP="001B2EE9">
            <w:pPr>
              <w:pStyle w:val="Experience"/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President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CEO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Affordable Fence and Gates</w:t>
            </w:r>
            <w:r w:rsidR="00784489">
              <w:rPr>
                <w:rFonts w:ascii="Calibri" w:hAnsi="Calibri" w:cs="Calibri"/>
              </w:rPr>
              <w:t>/Signature Iron Works</w:t>
            </w:r>
          </w:p>
          <w:p w14:paraId="1DBFE189" w14:textId="77777777" w:rsidR="001B2EE9" w:rsidRDefault="001B2EE9" w:rsidP="001B2EE9">
            <w:pPr>
              <w:pStyle w:val="Experience"/>
              <w:spacing w:after="0"/>
              <w:rPr>
                <w:rFonts w:ascii="Calibri" w:hAnsi="Calibri" w:cs="Calibri"/>
              </w:rPr>
            </w:pPr>
          </w:p>
          <w:p w14:paraId="653BF805" w14:textId="77777777" w:rsidR="001B2EE9" w:rsidRDefault="001B2EE9" w:rsidP="001B2EE9">
            <w:pPr>
              <w:pStyle w:val="Experience"/>
              <w:numPr>
                <w:ilvl w:val="0"/>
                <w:numId w:val="5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Small business owner with 20 years of experience in the creation and development of a successful ornamental iron contracting company.</w:t>
            </w:r>
          </w:p>
          <w:p w14:paraId="48A6BAF2" w14:textId="77777777" w:rsidR="00784489" w:rsidRDefault="00784489" w:rsidP="00784489">
            <w:pPr>
              <w:pStyle w:val="Experience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hiring, training, and daily management of 25 team members.</w:t>
            </w:r>
          </w:p>
          <w:p w14:paraId="3F5EBBAB" w14:textId="77777777" w:rsidR="001B2EE9" w:rsidRDefault="00784489" w:rsidP="001B2EE9">
            <w:pPr>
              <w:pStyle w:val="Experience"/>
              <w:numPr>
                <w:ilvl w:val="0"/>
                <w:numId w:val="4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Reviewing sales and financial goals, directing activities, delegating responsibilities, taking responsibility for business growth, stability and operations, and meeting all legal requirements.</w:t>
            </w:r>
          </w:p>
          <w:p w14:paraId="30525C39" w14:textId="77777777" w:rsidR="001B2EE9" w:rsidRPr="00784489" w:rsidRDefault="001B2EE9" w:rsidP="001B2EE9">
            <w:pPr>
              <w:pStyle w:val="Experience"/>
              <w:spacing w:after="0"/>
              <w:rPr>
                <w:rFonts w:ascii="Calibri" w:hAnsi="Calibri" w:cs="Calibri"/>
              </w:rPr>
            </w:pPr>
          </w:p>
          <w:p w14:paraId="62A8CD06" w14:textId="77777777" w:rsidR="003D1B71" w:rsidRPr="00740017" w:rsidRDefault="00933773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October 199</w:t>
            </w:r>
            <w:r w:rsidR="001B2EE9">
              <w:rPr>
                <w:rFonts w:ascii="Calibri" w:hAnsi="Calibri" w:cs="Calibri"/>
              </w:rPr>
              <w:t>5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January 2003</w:t>
            </w:r>
          </w:p>
          <w:p w14:paraId="00CE429D" w14:textId="77777777" w:rsidR="003D1B71" w:rsidRDefault="0093377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Personal Banking Officer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Wells Fargo Bank</w:t>
            </w:r>
          </w:p>
          <w:p w14:paraId="03DE35F0" w14:textId="77777777" w:rsidR="001B2EE9" w:rsidRDefault="001B2EE9" w:rsidP="001B2EE9">
            <w:pPr>
              <w:pStyle w:val="Experience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Expanded customer relationships by maintaining a regular follow-up process and building rapport with each customer.</w:t>
            </w:r>
          </w:p>
          <w:p w14:paraId="7EC7F4CD" w14:textId="77777777" w:rsidR="001B2EE9" w:rsidRDefault="001A646C" w:rsidP="001B2EE9">
            <w:pPr>
              <w:pStyle w:val="Experience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Number one in-store sales representative in seven states from 1997 until 2002.</w:t>
            </w:r>
          </w:p>
          <w:p w14:paraId="58076626" w14:textId="77777777" w:rsidR="001A646C" w:rsidRPr="001B2EE9" w:rsidRDefault="001A646C" w:rsidP="001B2EE9">
            <w:pPr>
              <w:pStyle w:val="Experience"/>
              <w:numPr>
                <w:ilvl w:val="0"/>
                <w:numId w:val="6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Responsible for reaching aggressive </w:t>
            </w:r>
            <w:r w:rsidR="0051286D">
              <w:rPr>
                <w:rFonts w:ascii="Calibri" w:hAnsi="Calibri" w:cs="Calibri"/>
              </w:rPr>
              <w:t>goals in the sale of multiple financial products.</w:t>
            </w:r>
          </w:p>
          <w:p w14:paraId="2EE69C31" w14:textId="77777777" w:rsidR="0051286D" w:rsidRDefault="0051286D" w:rsidP="00680470">
            <w:pPr>
              <w:pStyle w:val="Experience"/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Skills</w:t>
            </w:r>
          </w:p>
          <w:p w14:paraId="6002DC37" w14:textId="77777777" w:rsidR="00D5223B" w:rsidRDefault="00680470" w:rsidP="00D5223B">
            <w:pPr>
              <w:pStyle w:val="Experience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Business </w:t>
            </w:r>
            <w:r w:rsidR="00052A40">
              <w:rPr>
                <w:rFonts w:ascii="Calibri" w:hAnsi="Calibri" w:cs="Calibri"/>
              </w:rPr>
              <w:t xml:space="preserve">Process Development </w:t>
            </w:r>
          </w:p>
          <w:p w14:paraId="68C710B4" w14:textId="77777777" w:rsidR="00680470" w:rsidRDefault="00052A40" w:rsidP="00D5223B">
            <w:pPr>
              <w:pStyle w:val="Experience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</w:rPr>
            </w:pPr>
            <w:r w:rsidRPr="00D5223B">
              <w:rPr>
                <w:rFonts w:ascii="Calibri" w:hAnsi="Calibri" w:cs="Calibri"/>
              </w:rPr>
              <w:t>Employee Management</w:t>
            </w:r>
            <w:r w:rsidR="002A669B">
              <w:rPr>
                <w:rFonts w:ascii="Calibri" w:hAnsi="Calibri" w:cs="Calibri"/>
              </w:rPr>
              <w:t xml:space="preserve"> </w:t>
            </w:r>
          </w:p>
          <w:p w14:paraId="12E5BBF4" w14:textId="2ACF6A88" w:rsidR="00D5223B" w:rsidRPr="00A22B9C" w:rsidRDefault="00680470" w:rsidP="00A22B9C">
            <w:pPr>
              <w:pStyle w:val="Experience"/>
              <w:numPr>
                <w:ilvl w:val="0"/>
                <w:numId w:val="9"/>
              </w:numPr>
              <w:spacing w:after="0"/>
              <w:rPr>
                <w:rFonts w:ascii="Calibri" w:hAnsi="Calibri" w:cs="Calibri"/>
              </w:rPr>
            </w:pPr>
            <w:r w:rsidRPr="00A22B9C">
              <w:rPr>
                <w:rFonts w:ascii="Calibri" w:hAnsi="Calibri" w:cs="Calibri"/>
              </w:rPr>
              <w:t>Accounting Skills</w:t>
            </w:r>
            <w:r w:rsidR="00052A40" w:rsidRPr="00A22B9C">
              <w:rPr>
                <w:rFonts w:ascii="Calibri" w:hAnsi="Calibri" w:cs="Calibri"/>
              </w:rPr>
              <w:t xml:space="preserve"> </w:t>
            </w:r>
          </w:p>
          <w:p w14:paraId="12684195" w14:textId="77777777" w:rsidR="00D5223B" w:rsidRDefault="00052A40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Customer Service  </w:t>
            </w:r>
          </w:p>
          <w:p w14:paraId="13D9AA54" w14:textId="3F445175" w:rsidR="00680470" w:rsidRPr="00A22B9C" w:rsidRDefault="00052A40" w:rsidP="00A22B9C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Product Marketing</w:t>
            </w:r>
          </w:p>
          <w:p w14:paraId="20682252" w14:textId="77777777" w:rsidR="00446D2C" w:rsidRDefault="00446D2C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Highly proficient in Microsoft Excel</w:t>
            </w:r>
          </w:p>
          <w:p w14:paraId="55F97A68" w14:textId="77777777" w:rsidR="00680470" w:rsidRDefault="00D5223B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QuickBooks, Word, CMR, Adobe, </w:t>
            </w:r>
            <w:r w:rsidR="002A669B">
              <w:rPr>
                <w:rFonts w:ascii="Calibri" w:hAnsi="Calibri" w:cs="Calibri"/>
              </w:rPr>
              <w:t xml:space="preserve">CRM, </w:t>
            </w:r>
          </w:p>
          <w:p w14:paraId="5ED9C0B8" w14:textId="77777777" w:rsidR="00052A40" w:rsidRDefault="00D5223B" w:rsidP="00680470">
            <w:pPr>
              <w:pStyle w:val="Experience"/>
              <w:numPr>
                <w:ilvl w:val="0"/>
                <w:numId w:val="8"/>
              </w:num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HTML, CSS, JavaScript, </w:t>
            </w:r>
            <w:r w:rsidR="00446D2C">
              <w:rPr>
                <w:rFonts w:ascii="Calibri" w:hAnsi="Calibri" w:cs="Calibri"/>
              </w:rPr>
              <w:t>j</w:t>
            </w:r>
            <w:r>
              <w:rPr>
                <w:rFonts w:ascii="Calibri" w:hAnsi="Calibri" w:cs="Calibri"/>
              </w:rPr>
              <w:t xml:space="preserve">Query, </w:t>
            </w:r>
            <w:r w:rsidR="002A669B">
              <w:rPr>
                <w:rFonts w:ascii="Calibri" w:hAnsi="Calibri" w:cs="Calibri"/>
              </w:rPr>
              <w:t xml:space="preserve">GitHub, </w:t>
            </w:r>
            <w:r w:rsidR="00446D2C">
              <w:rPr>
                <w:rFonts w:ascii="Calibri" w:hAnsi="Calibri" w:cs="Calibri"/>
              </w:rPr>
              <w:t>WordPress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C2155D965444D12A3EC35C929D997A0"/>
              </w:placeholder>
              <w:temporary/>
              <w:showingPlcHdr/>
              <w15:appearance w15:val="hidden"/>
            </w:sdtPr>
            <w:sdtEndPr/>
            <w:sdtContent>
              <w:p w14:paraId="7813FF0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48D84214" w14:textId="61A5CF5B" w:rsidR="003D1B71" w:rsidRPr="00A22B9C" w:rsidRDefault="00933773" w:rsidP="00A22B9C">
            <w:pPr>
              <w:pStyle w:val="SchoolName"/>
            </w:pPr>
            <w:r>
              <w:t>Arizona State University</w:t>
            </w:r>
            <w:r w:rsidR="003D1B71" w:rsidRPr="00740017">
              <w:t xml:space="preserve">, </w:t>
            </w:r>
            <w:r>
              <w:t>Tempe,</w:t>
            </w:r>
            <w:r w:rsidR="00052A40">
              <w:t xml:space="preserve"> AZ</w:t>
            </w:r>
          </w:p>
        </w:tc>
      </w:tr>
      <w:tr w:rsidR="003D1B71" w14:paraId="3FBD75FA" w14:textId="77777777" w:rsidTr="003D1B71">
        <w:trPr>
          <w:trHeight w:val="1164"/>
        </w:trPr>
        <w:tc>
          <w:tcPr>
            <w:tcW w:w="720" w:type="dxa"/>
          </w:tcPr>
          <w:p w14:paraId="630A1EEB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65105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3D47EBD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B2FB19C" w14:textId="77777777" w:rsidR="003D1B71" w:rsidRPr="00590471" w:rsidRDefault="003D1B71" w:rsidP="00222466"/>
        </w:tc>
      </w:tr>
      <w:tr w:rsidR="003D1B71" w14:paraId="1FC0120A" w14:textId="77777777" w:rsidTr="003D1B71">
        <w:trPr>
          <w:trHeight w:val="543"/>
        </w:trPr>
        <w:tc>
          <w:tcPr>
            <w:tcW w:w="720" w:type="dxa"/>
          </w:tcPr>
          <w:p w14:paraId="6263DC8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0FDF51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E59CE1" wp14:editId="3DC010B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96CFB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7F6E9B5" w14:textId="77777777" w:rsidR="003D1B71" w:rsidRPr="00380FD1" w:rsidRDefault="003D1B71" w:rsidP="00380FD1">
            <w:pPr>
              <w:pStyle w:val="Information"/>
            </w:pPr>
          </w:p>
          <w:p w14:paraId="5670C94D" w14:textId="77777777" w:rsidR="003D1B71" w:rsidRPr="00380FD1" w:rsidRDefault="00933773" w:rsidP="00380FD1">
            <w:pPr>
              <w:pStyle w:val="Information"/>
            </w:pPr>
            <w:r>
              <w:t>Tucson, AZ</w:t>
            </w:r>
          </w:p>
        </w:tc>
        <w:tc>
          <w:tcPr>
            <w:tcW w:w="423" w:type="dxa"/>
            <w:vMerge/>
          </w:tcPr>
          <w:p w14:paraId="3FE7754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D89EFC5" w14:textId="77777777" w:rsidR="003D1B71" w:rsidRDefault="003D1B71" w:rsidP="005801E5">
            <w:pPr>
              <w:pStyle w:val="Heading1"/>
            </w:pPr>
          </w:p>
        </w:tc>
      </w:tr>
      <w:tr w:rsidR="003D1B71" w14:paraId="656E17C7" w14:textId="77777777" w:rsidTr="003D1B71">
        <w:trPr>
          <w:trHeight w:val="183"/>
        </w:trPr>
        <w:tc>
          <w:tcPr>
            <w:tcW w:w="720" w:type="dxa"/>
          </w:tcPr>
          <w:p w14:paraId="2680C953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5B837C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740200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219DE32" w14:textId="77777777" w:rsidR="003D1B71" w:rsidRDefault="003D1B71" w:rsidP="005801E5">
            <w:pPr>
              <w:pStyle w:val="Heading1"/>
            </w:pPr>
          </w:p>
        </w:tc>
      </w:tr>
      <w:tr w:rsidR="003D1B71" w14:paraId="60BF1E75" w14:textId="77777777" w:rsidTr="003D1B71">
        <w:trPr>
          <w:trHeight w:val="624"/>
        </w:trPr>
        <w:tc>
          <w:tcPr>
            <w:tcW w:w="720" w:type="dxa"/>
          </w:tcPr>
          <w:p w14:paraId="4B93119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17E2E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4D55E9" wp14:editId="0DE57C93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3D561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3692944" w14:textId="77777777" w:rsidR="003D1B71" w:rsidRPr="00380FD1" w:rsidRDefault="00933773" w:rsidP="00380FD1">
            <w:pPr>
              <w:pStyle w:val="Information"/>
            </w:pPr>
            <w:r>
              <w:t>520-270-5966</w:t>
            </w:r>
          </w:p>
        </w:tc>
        <w:tc>
          <w:tcPr>
            <w:tcW w:w="423" w:type="dxa"/>
            <w:vMerge/>
          </w:tcPr>
          <w:p w14:paraId="7460CBA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71971E" w14:textId="77777777" w:rsidR="003D1B71" w:rsidRDefault="003D1B71" w:rsidP="005801E5">
            <w:pPr>
              <w:pStyle w:val="Heading1"/>
            </w:pPr>
          </w:p>
        </w:tc>
      </w:tr>
      <w:tr w:rsidR="003D1B71" w14:paraId="2E616DA0" w14:textId="77777777" w:rsidTr="003D1B71">
        <w:trPr>
          <w:trHeight w:val="183"/>
        </w:trPr>
        <w:tc>
          <w:tcPr>
            <w:tcW w:w="720" w:type="dxa"/>
          </w:tcPr>
          <w:p w14:paraId="1F00501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A0C3C5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272ECB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EFAA34" w14:textId="77777777" w:rsidR="003D1B71" w:rsidRDefault="003D1B71" w:rsidP="005801E5">
            <w:pPr>
              <w:pStyle w:val="Heading1"/>
            </w:pPr>
          </w:p>
        </w:tc>
      </w:tr>
      <w:tr w:rsidR="003D1B71" w14:paraId="756CEE96" w14:textId="77777777" w:rsidTr="003D1B71">
        <w:trPr>
          <w:trHeight w:val="633"/>
        </w:trPr>
        <w:tc>
          <w:tcPr>
            <w:tcW w:w="720" w:type="dxa"/>
          </w:tcPr>
          <w:p w14:paraId="6AB759B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6F952A4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E8DE55" wp14:editId="7BA62EE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99340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E427E7" w14:textId="77777777" w:rsidR="003D1B71" w:rsidRPr="00380FD1" w:rsidRDefault="00933773" w:rsidP="00380FD1">
            <w:pPr>
              <w:pStyle w:val="Information"/>
            </w:pPr>
            <w:r>
              <w:t>loneill@afgaz.com</w:t>
            </w:r>
          </w:p>
        </w:tc>
        <w:tc>
          <w:tcPr>
            <w:tcW w:w="423" w:type="dxa"/>
            <w:vMerge/>
          </w:tcPr>
          <w:p w14:paraId="4CDBD05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7D36F98" w14:textId="77777777" w:rsidR="003D1B71" w:rsidRDefault="003D1B71" w:rsidP="005801E5">
            <w:pPr>
              <w:pStyle w:val="Heading1"/>
            </w:pPr>
          </w:p>
        </w:tc>
      </w:tr>
      <w:tr w:rsidR="003D1B71" w14:paraId="141090D1" w14:textId="77777777" w:rsidTr="003D1B71">
        <w:trPr>
          <w:trHeight w:val="174"/>
        </w:trPr>
        <w:tc>
          <w:tcPr>
            <w:tcW w:w="720" w:type="dxa"/>
          </w:tcPr>
          <w:p w14:paraId="6F09DE8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8AC0DB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B96B90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04577C5" w14:textId="77777777" w:rsidR="003D1B71" w:rsidRDefault="003D1B71" w:rsidP="005801E5">
            <w:pPr>
              <w:pStyle w:val="Heading1"/>
            </w:pPr>
          </w:p>
        </w:tc>
      </w:tr>
      <w:tr w:rsidR="003D1B71" w14:paraId="2C8E88A2" w14:textId="77777777" w:rsidTr="003D1B71">
        <w:trPr>
          <w:trHeight w:val="633"/>
        </w:trPr>
        <w:tc>
          <w:tcPr>
            <w:tcW w:w="720" w:type="dxa"/>
          </w:tcPr>
          <w:p w14:paraId="5A906A0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3F9E86" w14:textId="2446E5DA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bookmarkStart w:id="0" w:name="_GoBack"/>
            <w:bookmarkEnd w:id="0"/>
          </w:p>
        </w:tc>
        <w:tc>
          <w:tcPr>
            <w:tcW w:w="2312" w:type="dxa"/>
            <w:vAlign w:val="center"/>
          </w:tcPr>
          <w:p w14:paraId="30B165AE" w14:textId="02C6EB8B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20968660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9ADD343" w14:textId="77777777" w:rsidR="003D1B71" w:rsidRDefault="003D1B71" w:rsidP="005801E5">
            <w:pPr>
              <w:pStyle w:val="Heading1"/>
            </w:pPr>
          </w:p>
        </w:tc>
      </w:tr>
      <w:tr w:rsidR="003D1B71" w14:paraId="7844D626" w14:textId="77777777" w:rsidTr="003D1B71">
        <w:trPr>
          <w:trHeight w:val="2448"/>
        </w:trPr>
        <w:tc>
          <w:tcPr>
            <w:tcW w:w="720" w:type="dxa"/>
          </w:tcPr>
          <w:p w14:paraId="731C79C7" w14:textId="77777777" w:rsidR="003D1B71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  <w:p w14:paraId="2678B9B6" w14:textId="77777777" w:rsidR="00052A40" w:rsidRPr="0056708E" w:rsidRDefault="00052A40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0793CAF" w14:textId="77777777" w:rsidR="00D5223B" w:rsidRPr="00D5223B" w:rsidRDefault="00D5223B" w:rsidP="00D5223B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4619B694" w14:textId="77777777" w:rsidR="003D1B71" w:rsidRDefault="003D1B71" w:rsidP="00222466"/>
        </w:tc>
        <w:tc>
          <w:tcPr>
            <w:tcW w:w="6607" w:type="dxa"/>
            <w:vMerge/>
          </w:tcPr>
          <w:p w14:paraId="637E1DA9" w14:textId="77777777" w:rsidR="003D1B71" w:rsidRDefault="003D1B71" w:rsidP="00222466"/>
        </w:tc>
      </w:tr>
    </w:tbl>
    <w:p w14:paraId="002080E8" w14:textId="79FDEE8A" w:rsidR="00A22B9C" w:rsidRPr="00A22B9C" w:rsidRDefault="00A22B9C" w:rsidP="00A22B9C">
      <w:pPr>
        <w:rPr>
          <w:sz w:val="2"/>
          <w:szCs w:val="2"/>
        </w:rPr>
      </w:pPr>
    </w:p>
    <w:sectPr w:rsidR="00A22B9C" w:rsidRPr="00A22B9C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C28A5" w14:textId="77777777" w:rsidR="00C9695E" w:rsidRDefault="00C9695E" w:rsidP="00590471">
      <w:r>
        <w:separator/>
      </w:r>
    </w:p>
  </w:endnote>
  <w:endnote w:type="continuationSeparator" w:id="0">
    <w:p w14:paraId="774B55E8" w14:textId="77777777" w:rsidR="00C9695E" w:rsidRDefault="00C9695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BECBB" w14:textId="77777777" w:rsidR="00C9695E" w:rsidRDefault="00C9695E" w:rsidP="00590471">
      <w:r>
        <w:separator/>
      </w:r>
    </w:p>
  </w:footnote>
  <w:footnote w:type="continuationSeparator" w:id="0">
    <w:p w14:paraId="761FD2B1" w14:textId="77777777" w:rsidR="00C9695E" w:rsidRDefault="00C9695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3A8A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56F64AA" wp14:editId="4D75B92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DE059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50E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340C6"/>
    <w:multiLevelType w:val="hybridMultilevel"/>
    <w:tmpl w:val="41A2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32CB3"/>
    <w:multiLevelType w:val="hybridMultilevel"/>
    <w:tmpl w:val="2F6E0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C5B4C"/>
    <w:multiLevelType w:val="hybridMultilevel"/>
    <w:tmpl w:val="80F0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70D41"/>
    <w:multiLevelType w:val="hybridMultilevel"/>
    <w:tmpl w:val="65D61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64F9A"/>
    <w:multiLevelType w:val="hybridMultilevel"/>
    <w:tmpl w:val="1A62A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AC5366"/>
    <w:multiLevelType w:val="hybridMultilevel"/>
    <w:tmpl w:val="8264A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E03FA3"/>
    <w:multiLevelType w:val="hybridMultilevel"/>
    <w:tmpl w:val="0A722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8"/>
  </w:num>
  <w:num w:numId="6">
    <w:abstractNumId w:val="7"/>
  </w:num>
  <w:num w:numId="7">
    <w:abstractNumId w:val="5"/>
  </w:num>
  <w:num w:numId="8">
    <w:abstractNumId w:val="3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73"/>
    <w:rsid w:val="00052A40"/>
    <w:rsid w:val="00060042"/>
    <w:rsid w:val="0008685D"/>
    <w:rsid w:val="00090860"/>
    <w:rsid w:val="00112FD7"/>
    <w:rsid w:val="00150ABD"/>
    <w:rsid w:val="001946FC"/>
    <w:rsid w:val="001A646C"/>
    <w:rsid w:val="001B2EE9"/>
    <w:rsid w:val="00222466"/>
    <w:rsid w:val="0024753C"/>
    <w:rsid w:val="00276026"/>
    <w:rsid w:val="002A669B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46D2C"/>
    <w:rsid w:val="004E158A"/>
    <w:rsid w:val="0051286D"/>
    <w:rsid w:val="00565C77"/>
    <w:rsid w:val="0056708E"/>
    <w:rsid w:val="005801E5"/>
    <w:rsid w:val="00590471"/>
    <w:rsid w:val="005D01FA"/>
    <w:rsid w:val="005E6ABD"/>
    <w:rsid w:val="00653E17"/>
    <w:rsid w:val="00680470"/>
    <w:rsid w:val="006A08E8"/>
    <w:rsid w:val="006A67A1"/>
    <w:rsid w:val="006D79A8"/>
    <w:rsid w:val="0072353B"/>
    <w:rsid w:val="007575B6"/>
    <w:rsid w:val="00784489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33773"/>
    <w:rsid w:val="009475DC"/>
    <w:rsid w:val="00967B93"/>
    <w:rsid w:val="009D090F"/>
    <w:rsid w:val="00A22B9C"/>
    <w:rsid w:val="00A31464"/>
    <w:rsid w:val="00A31B16"/>
    <w:rsid w:val="00A33613"/>
    <w:rsid w:val="00A47A8D"/>
    <w:rsid w:val="00AC6C7E"/>
    <w:rsid w:val="00B4158A"/>
    <w:rsid w:val="00B6466C"/>
    <w:rsid w:val="00B732EF"/>
    <w:rsid w:val="00BB1B5D"/>
    <w:rsid w:val="00BC22C7"/>
    <w:rsid w:val="00BD195A"/>
    <w:rsid w:val="00C07240"/>
    <w:rsid w:val="00C14078"/>
    <w:rsid w:val="00C9695E"/>
    <w:rsid w:val="00CE1E3D"/>
    <w:rsid w:val="00D053FA"/>
    <w:rsid w:val="00D5223B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74791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CFE24810D214B78AE8ACD8B3B8885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5EB02-86B6-4CD2-BD90-19ACEC7BF341}"/>
      </w:docPartPr>
      <w:docPartBody>
        <w:p w:rsidR="00D87B3F" w:rsidRDefault="00C57F42">
          <w:pPr>
            <w:pStyle w:val="7CFE24810D214B78AE8ACD8B3B888517"/>
          </w:pPr>
          <w:r w:rsidRPr="00AC6C7E">
            <w:t>Experience</w:t>
          </w:r>
        </w:p>
      </w:docPartBody>
    </w:docPart>
    <w:docPart>
      <w:docPartPr>
        <w:name w:val="BC2155D965444D12A3EC35C929D99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EAFADF-E4A1-492D-A17C-78E7A3D19E49}"/>
      </w:docPartPr>
      <w:docPartBody>
        <w:p w:rsidR="00D87B3F" w:rsidRDefault="00C57F42">
          <w:pPr>
            <w:pStyle w:val="BC2155D965444D12A3EC35C929D997A0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6F8"/>
    <w:rsid w:val="00C57F42"/>
    <w:rsid w:val="00D226F8"/>
    <w:rsid w:val="00D87B3F"/>
    <w:rsid w:val="00EB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552868710848278D67878711A1C516">
    <w:name w:val="25552868710848278D67878711A1C516"/>
  </w:style>
  <w:style w:type="paragraph" w:customStyle="1" w:styleId="A6FF69B957C4464F8E076BE5D930F01A">
    <w:name w:val="A6FF69B957C4464F8E076BE5D930F01A"/>
  </w:style>
  <w:style w:type="paragraph" w:customStyle="1" w:styleId="7CFE24810D214B78AE8ACD8B3B888517">
    <w:name w:val="7CFE24810D214B78AE8ACD8B3B888517"/>
  </w:style>
  <w:style w:type="paragraph" w:customStyle="1" w:styleId="9B2EE340867C4FE59BCA0A6316CA7DA3">
    <w:name w:val="9B2EE340867C4FE59BCA0A6316CA7DA3"/>
  </w:style>
  <w:style w:type="paragraph" w:customStyle="1" w:styleId="1572CBC4679B4A068031291F742A1A13">
    <w:name w:val="1572CBC4679B4A068031291F742A1A13"/>
  </w:style>
  <w:style w:type="paragraph" w:customStyle="1" w:styleId="D995F3D1BA624F4AA73C307981CE9FA8">
    <w:name w:val="D995F3D1BA624F4AA73C307981CE9FA8"/>
  </w:style>
  <w:style w:type="paragraph" w:customStyle="1" w:styleId="16FE8267CD3E464EA7093240ABA6D768">
    <w:name w:val="16FE8267CD3E464EA7093240ABA6D768"/>
  </w:style>
  <w:style w:type="paragraph" w:customStyle="1" w:styleId="48AC918027FE481EB7FB18398B1655CC">
    <w:name w:val="48AC918027FE481EB7FB18398B1655CC"/>
  </w:style>
  <w:style w:type="paragraph" w:customStyle="1" w:styleId="C2ECA8FE3FD44A4798D13D266417DE07">
    <w:name w:val="C2ECA8FE3FD44A4798D13D266417DE07"/>
  </w:style>
  <w:style w:type="paragraph" w:customStyle="1" w:styleId="2EB784AE127A4A798F97182D4FF39FD3">
    <w:name w:val="2EB784AE127A4A798F97182D4FF39FD3"/>
  </w:style>
  <w:style w:type="paragraph" w:customStyle="1" w:styleId="87C9D0B960E64D55BBDFDAB25CDE2264">
    <w:name w:val="87C9D0B960E64D55BBDFDAB25CDE2264"/>
  </w:style>
  <w:style w:type="paragraph" w:customStyle="1" w:styleId="90BD61376B7D422094CCF332689BE14A">
    <w:name w:val="90BD61376B7D422094CCF332689BE14A"/>
  </w:style>
  <w:style w:type="paragraph" w:customStyle="1" w:styleId="294987128C0F4B07AB0A9B8EA833B7CC">
    <w:name w:val="294987128C0F4B07AB0A9B8EA833B7CC"/>
  </w:style>
  <w:style w:type="paragraph" w:customStyle="1" w:styleId="153DA7DE0AEE4BF3AD906E5556CA9ACB">
    <w:name w:val="153DA7DE0AEE4BF3AD906E5556CA9ACB"/>
  </w:style>
  <w:style w:type="paragraph" w:customStyle="1" w:styleId="841C11A2E3A848B0AE3523558DA11A65">
    <w:name w:val="841C11A2E3A848B0AE3523558DA11A65"/>
  </w:style>
  <w:style w:type="paragraph" w:customStyle="1" w:styleId="EA36CECCBC1A4951932FD7989D630136">
    <w:name w:val="EA36CECCBC1A4951932FD7989D630136"/>
  </w:style>
  <w:style w:type="paragraph" w:customStyle="1" w:styleId="18D229BCCDC545D3A0359675B2C8D1E4">
    <w:name w:val="18D229BCCDC545D3A0359675B2C8D1E4"/>
  </w:style>
  <w:style w:type="paragraph" w:customStyle="1" w:styleId="26E70E5B1EE64B00946763947E8FD7DC">
    <w:name w:val="26E70E5B1EE64B00946763947E8FD7DC"/>
  </w:style>
  <w:style w:type="paragraph" w:customStyle="1" w:styleId="DA506B1A7286414DBB88A114E59A7C9B">
    <w:name w:val="DA506B1A7286414DBB88A114E59A7C9B"/>
  </w:style>
  <w:style w:type="paragraph" w:customStyle="1" w:styleId="BC2155D965444D12A3EC35C929D997A0">
    <w:name w:val="BC2155D965444D12A3EC35C929D997A0"/>
  </w:style>
  <w:style w:type="paragraph" w:customStyle="1" w:styleId="E80928E9D6C74266B1C068BDDD2BC79F">
    <w:name w:val="E80928E9D6C74266B1C068BDDD2BC79F"/>
  </w:style>
  <w:style w:type="paragraph" w:customStyle="1" w:styleId="7B71CA36F00B4ED780ACB8E4048CD9C7">
    <w:name w:val="7B71CA36F00B4ED780ACB8E4048CD9C7"/>
  </w:style>
  <w:style w:type="paragraph" w:customStyle="1" w:styleId="09AD51BEE99D40B4A790AADE746008D3">
    <w:name w:val="09AD51BEE99D40B4A790AADE746008D3"/>
  </w:style>
  <w:style w:type="paragraph" w:customStyle="1" w:styleId="6C92E8E51668409B97775EA5AB516616">
    <w:name w:val="6C92E8E51668409B97775EA5AB516616"/>
  </w:style>
  <w:style w:type="paragraph" w:customStyle="1" w:styleId="700D161EB4264164ABD05DA0734C37D6">
    <w:name w:val="700D161EB4264164ABD05DA0734C37D6"/>
  </w:style>
  <w:style w:type="paragraph" w:customStyle="1" w:styleId="CA0032FD7F534B28A2D25718F05C9DD5">
    <w:name w:val="CA0032FD7F534B28A2D25718F05C9DD5"/>
  </w:style>
  <w:style w:type="paragraph" w:customStyle="1" w:styleId="AEF6E9373F874A1A9521A282D03F01DF">
    <w:name w:val="AEF6E9373F874A1A9521A282D03F01DF"/>
  </w:style>
  <w:style w:type="paragraph" w:customStyle="1" w:styleId="595921E8086B44CF996A0CEFE6613CDC">
    <w:name w:val="595921E8086B44CF996A0CEFE6613CDC"/>
  </w:style>
  <w:style w:type="paragraph" w:customStyle="1" w:styleId="500D2B0B07C246F782F85507BD2C2EDA">
    <w:name w:val="500D2B0B07C246F782F85507BD2C2EDA"/>
  </w:style>
  <w:style w:type="paragraph" w:customStyle="1" w:styleId="682668B12F3B47158CA347BE0243147C">
    <w:name w:val="682668B12F3B47158CA347BE0243147C"/>
  </w:style>
  <w:style w:type="paragraph" w:customStyle="1" w:styleId="22CD1441575A46BE92F2BF5E381E28A6">
    <w:name w:val="22CD1441575A46BE92F2BF5E381E28A6"/>
  </w:style>
  <w:style w:type="paragraph" w:customStyle="1" w:styleId="E3E1B17E18B94B2280C8B36174BBFC7B">
    <w:name w:val="E3E1B17E18B94B2280C8B36174BBFC7B"/>
  </w:style>
  <w:style w:type="paragraph" w:customStyle="1" w:styleId="4323E505BED0478CBEF3821BBBEF9353">
    <w:name w:val="4323E505BED0478CBEF3821BBBEF935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481FC62DD114615B3B1171D0EEE9B04">
    <w:name w:val="8481FC62DD114615B3B1171D0EEE9B04"/>
  </w:style>
  <w:style w:type="paragraph" w:customStyle="1" w:styleId="4B0F8D7947FB4FEE80FEBCCE71860ACD">
    <w:name w:val="4B0F8D7947FB4FEE80FEBCCE71860ACD"/>
    <w:rsid w:val="00D226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2019-12-31T18:26:00Z</dcterms:created>
  <dcterms:modified xsi:type="dcterms:W3CDTF">2020-01-06T00:11:00Z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