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933773" w:rsidP="00310F17">
            <w:pPr>
              <w:pStyle w:val="Title"/>
            </w:pPr>
            <w:r>
              <w:t>Lynn</w:t>
            </w:r>
            <w:r w:rsidR="003D1B71" w:rsidRPr="00310F17">
              <w:br/>
            </w:r>
            <w:r>
              <w:t>O’Neill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7CFE24810D214B78AE8ACD8B3B888517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933773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December 1999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Present</w:t>
            </w:r>
          </w:p>
          <w:p w:rsidR="003D1B71" w:rsidRDefault="00933773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President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CEO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Affordable Fence and Gates</w:t>
            </w:r>
            <w:r w:rsidR="00784489">
              <w:rPr>
                <w:rFonts w:ascii="Calibri" w:hAnsi="Calibri" w:cs="Calibri"/>
              </w:rPr>
              <w:t>/Signature Iron Works</w:t>
            </w:r>
          </w:p>
          <w:p w:rsidR="001B2EE9" w:rsidRDefault="001B2EE9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</w:p>
          <w:p w:rsidR="001B2EE9" w:rsidRDefault="001B2EE9" w:rsidP="001B2EE9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Small business owner with 20 years of experience in the creation and development of a successful ornamental iron contracting company.</w:t>
            </w:r>
          </w:p>
          <w:p w:rsidR="00784489" w:rsidRDefault="00784489" w:rsidP="00784489">
            <w:pPr>
              <w:pStyle w:val="Experience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hiring, training, and daily management of 25 team members.</w:t>
            </w:r>
          </w:p>
          <w:p w:rsidR="001B2EE9" w:rsidRDefault="00784489" w:rsidP="001B2EE9">
            <w:pPr>
              <w:pStyle w:val="Experience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Reviewing sales and financial goals, directing activities, delegating responsibilities, taking responsibility for business growth, stability and operations, and meeting all legal requirements.</w:t>
            </w:r>
          </w:p>
          <w:p w:rsidR="001B2EE9" w:rsidRPr="00784489" w:rsidRDefault="001B2EE9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</w:p>
          <w:p w:rsidR="003D1B71" w:rsidRPr="00740017" w:rsidRDefault="00933773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October 199</w:t>
            </w:r>
            <w:r w:rsidR="001B2EE9">
              <w:rPr>
                <w:rFonts w:ascii="Calibri" w:hAnsi="Calibri" w:cs="Calibri"/>
              </w:rPr>
              <w:t>5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January 2003</w:t>
            </w:r>
          </w:p>
          <w:p w:rsidR="003D1B71" w:rsidRDefault="0093377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Personal Banking Officer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Wells Fargo Bank</w:t>
            </w:r>
          </w:p>
          <w:p w:rsidR="001B2EE9" w:rsidRDefault="001B2EE9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Expanded customer relationships by maintaining a regular follow-up process and building rapport with each customer.</w:t>
            </w:r>
          </w:p>
          <w:p w:rsidR="001B2EE9" w:rsidRDefault="001A646C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one in-store sales representative in seven states from 1997 until 2002.</w:t>
            </w:r>
          </w:p>
          <w:p w:rsidR="001A646C" w:rsidRPr="001B2EE9" w:rsidRDefault="001A646C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Responsible for reaching aggressive </w:t>
            </w:r>
            <w:r w:rsidR="0051286D">
              <w:rPr>
                <w:rFonts w:ascii="Calibri" w:hAnsi="Calibri" w:cs="Calibri"/>
              </w:rPr>
              <w:t>goals in the sale of multiple financial products.</w:t>
            </w:r>
          </w:p>
          <w:p w:rsidR="0051286D" w:rsidRDefault="0051286D" w:rsidP="00680470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Skills</w:t>
            </w:r>
          </w:p>
          <w:p w:rsidR="00D5223B" w:rsidRDefault="00680470" w:rsidP="00D5223B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Business </w:t>
            </w:r>
            <w:r w:rsidR="00052A40">
              <w:rPr>
                <w:rFonts w:ascii="Calibri" w:hAnsi="Calibri" w:cs="Calibri"/>
              </w:rPr>
              <w:t xml:space="preserve">Process Development </w:t>
            </w:r>
          </w:p>
          <w:p w:rsidR="00680470" w:rsidRDefault="00052A40" w:rsidP="00D5223B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 w:rsidRPr="00D5223B">
              <w:rPr>
                <w:rFonts w:ascii="Calibri" w:hAnsi="Calibri" w:cs="Calibri"/>
              </w:rPr>
              <w:t>Employee Management</w:t>
            </w:r>
            <w:r w:rsidR="002A669B">
              <w:rPr>
                <w:rFonts w:ascii="Calibri" w:hAnsi="Calibri" w:cs="Calibri"/>
              </w:rPr>
              <w:t xml:space="preserve"> </w:t>
            </w:r>
          </w:p>
          <w:p w:rsidR="002A669B" w:rsidRPr="00D5223B" w:rsidRDefault="002A669B" w:rsidP="00D5223B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Scheduling</w:t>
            </w:r>
          </w:p>
          <w:p w:rsidR="00D5223B" w:rsidRDefault="00680470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Accounting Skills</w:t>
            </w:r>
            <w:r w:rsidR="00052A40">
              <w:rPr>
                <w:rFonts w:ascii="Calibri" w:hAnsi="Calibri" w:cs="Calibri"/>
              </w:rPr>
              <w:t xml:space="preserve"> </w:t>
            </w:r>
          </w:p>
          <w:p w:rsidR="00D5223B" w:rsidRDefault="00052A40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Customer Service  </w:t>
            </w:r>
          </w:p>
          <w:p w:rsidR="00680470" w:rsidRDefault="00052A40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Product Marketing</w:t>
            </w:r>
          </w:p>
          <w:p w:rsidR="00680470" w:rsidRDefault="00680470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Service</w:t>
            </w:r>
          </w:p>
          <w:p w:rsidR="00446D2C" w:rsidRDefault="00446D2C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Highly proficient in Microsoft Excel</w:t>
            </w:r>
          </w:p>
          <w:p w:rsidR="00680470" w:rsidRDefault="00D5223B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QuickBooks, Word, CMR, Adobe, </w:t>
            </w:r>
            <w:r w:rsidR="002A669B">
              <w:rPr>
                <w:rFonts w:ascii="Calibri" w:hAnsi="Calibri" w:cs="Calibri"/>
              </w:rPr>
              <w:t xml:space="preserve">CRM, </w:t>
            </w:r>
          </w:p>
          <w:p w:rsidR="00052A40" w:rsidRDefault="00D5223B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HTML, CSS, JavaScript, </w:t>
            </w:r>
            <w:r w:rsidR="00446D2C">
              <w:rPr>
                <w:rFonts w:ascii="Calibri" w:hAnsi="Calibri" w:cs="Calibri"/>
              </w:rPr>
              <w:t>j</w:t>
            </w:r>
            <w:r>
              <w:rPr>
                <w:rFonts w:ascii="Calibri" w:hAnsi="Calibri" w:cs="Calibri"/>
              </w:rPr>
              <w:t xml:space="preserve">Query, </w:t>
            </w:r>
            <w:r w:rsidR="002A669B">
              <w:rPr>
                <w:rFonts w:ascii="Calibri" w:hAnsi="Calibri" w:cs="Calibri"/>
              </w:rPr>
              <w:t xml:space="preserve">GitHub, </w:t>
            </w:r>
            <w:r w:rsidR="00446D2C">
              <w:rPr>
                <w:rFonts w:ascii="Calibri" w:hAnsi="Calibri" w:cs="Calibri"/>
              </w:rPr>
              <w:t>WordPress</w:t>
            </w:r>
            <w:bookmarkStart w:id="0" w:name="_GoBack"/>
            <w:bookmarkEnd w:id="0"/>
          </w:p>
          <w:p w:rsidR="00680470" w:rsidRPr="00680470" w:rsidRDefault="00680470" w:rsidP="00D5223B">
            <w:pPr>
              <w:pStyle w:val="Experience"/>
              <w:spacing w:after="0"/>
              <w:ind w:left="720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C2155D965444D12A3EC35C929D997A0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052A40" w:rsidRDefault="00933773" w:rsidP="00052A40">
            <w:pPr>
              <w:pStyle w:val="SchoolName"/>
            </w:pPr>
            <w:r>
              <w:t>Arizona State University</w:t>
            </w:r>
            <w:r w:rsidR="003D1B71" w:rsidRPr="00740017">
              <w:t xml:space="preserve">, </w:t>
            </w:r>
            <w:r>
              <w:t>Tempe,</w:t>
            </w:r>
            <w:r w:rsidR="00052A40">
              <w:t xml:space="preserve"> AZ</w:t>
            </w: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6CFB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  <w:p w:rsidR="003D1B71" w:rsidRPr="00380FD1" w:rsidRDefault="00933773" w:rsidP="00380FD1">
            <w:pPr>
              <w:pStyle w:val="Information"/>
            </w:pPr>
            <w:r>
              <w:t>Tucson, AZ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3D561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33773" w:rsidP="00380FD1">
            <w:pPr>
              <w:pStyle w:val="Information"/>
            </w:pPr>
            <w:r>
              <w:t>520-270-5966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99340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33773" w:rsidP="00380FD1">
            <w:pPr>
              <w:pStyle w:val="Information"/>
            </w:pPr>
            <w:r>
              <w:t>loneill@afgaz.com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5B51B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8481FC62DD114615B3B1171D0EEE9B0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:rsidR="003D1B71" w:rsidRPr="00380FD1" w:rsidRDefault="003D1B71" w:rsidP="00380FD1">
                <w:pPr>
                  <w:pStyle w:val="Information"/>
                </w:pPr>
                <w:r>
                  <w:t>[</w:t>
                </w:r>
                <w:r w:rsidRPr="00380FD1">
                  <w:rPr>
                    <w:rStyle w:val="PlaceholderText"/>
                    <w:color w:val="666666" w:themeColor="accent4"/>
                  </w:rPr>
                  <w:t>Your Website</w:t>
                </w:r>
                <w:r>
                  <w:rPr>
                    <w:rStyle w:val="PlaceholderText"/>
                    <w:color w:val="666666" w:themeColor="accent4"/>
                  </w:rPr>
                  <w:t>]</w:t>
                </w:r>
              </w:p>
            </w:tc>
          </w:sdtContent>
        </w:sdt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:rsidR="00052A40" w:rsidRPr="0056708E" w:rsidRDefault="00052A40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D5223B" w:rsidRPr="00D5223B" w:rsidRDefault="00D5223B" w:rsidP="00D5223B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ABD" w:rsidRDefault="005E6ABD" w:rsidP="00590471">
      <w:r>
        <w:separator/>
      </w:r>
    </w:p>
  </w:endnote>
  <w:endnote w:type="continuationSeparator" w:id="0">
    <w:p w:rsidR="005E6ABD" w:rsidRDefault="005E6AB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ABD" w:rsidRDefault="005E6ABD" w:rsidP="00590471">
      <w:r>
        <w:separator/>
      </w:r>
    </w:p>
  </w:footnote>
  <w:footnote w:type="continuationSeparator" w:id="0">
    <w:p w:rsidR="005E6ABD" w:rsidRDefault="005E6AB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DE059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50E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340C6"/>
    <w:multiLevelType w:val="hybridMultilevel"/>
    <w:tmpl w:val="41A2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32CB3"/>
    <w:multiLevelType w:val="hybridMultilevel"/>
    <w:tmpl w:val="2F6E0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5B4C"/>
    <w:multiLevelType w:val="hybridMultilevel"/>
    <w:tmpl w:val="80F0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70D41"/>
    <w:multiLevelType w:val="hybridMultilevel"/>
    <w:tmpl w:val="65D61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64F9A"/>
    <w:multiLevelType w:val="hybridMultilevel"/>
    <w:tmpl w:val="1A62A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C5366"/>
    <w:multiLevelType w:val="hybridMultilevel"/>
    <w:tmpl w:val="8264A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03FA3"/>
    <w:multiLevelType w:val="hybridMultilevel"/>
    <w:tmpl w:val="0A722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5"/>
  </w:num>
  <w:num w:numId="8">
    <w:abstractNumId w:val="3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73"/>
    <w:rsid w:val="00052A40"/>
    <w:rsid w:val="00060042"/>
    <w:rsid w:val="0008685D"/>
    <w:rsid w:val="00090860"/>
    <w:rsid w:val="00112FD7"/>
    <w:rsid w:val="00150ABD"/>
    <w:rsid w:val="001946FC"/>
    <w:rsid w:val="001A646C"/>
    <w:rsid w:val="001B2EE9"/>
    <w:rsid w:val="00222466"/>
    <w:rsid w:val="0024753C"/>
    <w:rsid w:val="00276026"/>
    <w:rsid w:val="002A669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6D2C"/>
    <w:rsid w:val="004E158A"/>
    <w:rsid w:val="0051286D"/>
    <w:rsid w:val="00565C77"/>
    <w:rsid w:val="0056708E"/>
    <w:rsid w:val="005801E5"/>
    <w:rsid w:val="00590471"/>
    <w:rsid w:val="005D01FA"/>
    <w:rsid w:val="005E6ABD"/>
    <w:rsid w:val="00653E17"/>
    <w:rsid w:val="00680470"/>
    <w:rsid w:val="006A08E8"/>
    <w:rsid w:val="006D79A8"/>
    <w:rsid w:val="0072353B"/>
    <w:rsid w:val="007575B6"/>
    <w:rsid w:val="00784489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33773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732EF"/>
    <w:rsid w:val="00BB1B5D"/>
    <w:rsid w:val="00BC22C7"/>
    <w:rsid w:val="00BD195A"/>
    <w:rsid w:val="00C07240"/>
    <w:rsid w:val="00C14078"/>
    <w:rsid w:val="00CE1E3D"/>
    <w:rsid w:val="00D053FA"/>
    <w:rsid w:val="00D5223B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FE24810D214B78AE8ACD8B3B8885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5EB02-86B6-4CD2-BD90-19ACEC7BF341}"/>
      </w:docPartPr>
      <w:docPartBody>
        <w:p w:rsidR="00000000" w:rsidRDefault="00C57F42">
          <w:pPr>
            <w:pStyle w:val="7CFE24810D214B78AE8ACD8B3B888517"/>
          </w:pPr>
          <w:r w:rsidRPr="00AC6C7E">
            <w:t>Experience</w:t>
          </w:r>
        </w:p>
      </w:docPartBody>
    </w:docPart>
    <w:docPart>
      <w:docPartPr>
        <w:name w:val="BC2155D965444D12A3EC35C929D99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EAFADF-E4A1-492D-A17C-78E7A3D19E49}"/>
      </w:docPartPr>
      <w:docPartBody>
        <w:p w:rsidR="00000000" w:rsidRDefault="00C57F42">
          <w:pPr>
            <w:pStyle w:val="BC2155D965444D12A3EC35C929D997A0"/>
          </w:pPr>
          <w:r w:rsidRPr="00AC6C7E">
            <w:t>Education</w:t>
          </w:r>
        </w:p>
      </w:docPartBody>
    </w:docPart>
    <w:docPart>
      <w:docPartPr>
        <w:name w:val="8481FC62DD114615B3B1171D0EEE9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0450E1-322B-4FDF-BAB5-9456F4AC34DB}"/>
      </w:docPartPr>
      <w:docPartBody>
        <w:p w:rsidR="00000000" w:rsidRDefault="00C57F42">
          <w:pPr>
            <w:pStyle w:val="8481FC62DD114615B3B1171D0EEE9B04"/>
          </w:pPr>
          <w:r>
            <w:t>[</w:t>
          </w:r>
          <w:r w:rsidRPr="00380FD1">
            <w:rPr>
              <w:rStyle w:val="PlaceholderText"/>
              <w:color w:val="FFC000" w:themeColor="accent4"/>
            </w:rPr>
            <w:t>Your Website</w:t>
          </w:r>
          <w:r>
            <w:rPr>
              <w:rStyle w:val="PlaceholderText"/>
              <w:color w:val="FFC000" w:themeColor="accent4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6F8"/>
    <w:rsid w:val="00C57F42"/>
    <w:rsid w:val="00D2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552868710848278D67878711A1C516">
    <w:name w:val="25552868710848278D67878711A1C516"/>
  </w:style>
  <w:style w:type="paragraph" w:customStyle="1" w:styleId="A6FF69B957C4464F8E076BE5D930F01A">
    <w:name w:val="A6FF69B957C4464F8E076BE5D930F01A"/>
  </w:style>
  <w:style w:type="paragraph" w:customStyle="1" w:styleId="7CFE24810D214B78AE8ACD8B3B888517">
    <w:name w:val="7CFE24810D214B78AE8ACD8B3B888517"/>
  </w:style>
  <w:style w:type="paragraph" w:customStyle="1" w:styleId="9B2EE340867C4FE59BCA0A6316CA7DA3">
    <w:name w:val="9B2EE340867C4FE59BCA0A6316CA7DA3"/>
  </w:style>
  <w:style w:type="paragraph" w:customStyle="1" w:styleId="1572CBC4679B4A068031291F742A1A13">
    <w:name w:val="1572CBC4679B4A068031291F742A1A13"/>
  </w:style>
  <w:style w:type="paragraph" w:customStyle="1" w:styleId="D995F3D1BA624F4AA73C307981CE9FA8">
    <w:name w:val="D995F3D1BA624F4AA73C307981CE9FA8"/>
  </w:style>
  <w:style w:type="paragraph" w:customStyle="1" w:styleId="16FE8267CD3E464EA7093240ABA6D768">
    <w:name w:val="16FE8267CD3E464EA7093240ABA6D768"/>
  </w:style>
  <w:style w:type="paragraph" w:customStyle="1" w:styleId="48AC918027FE481EB7FB18398B1655CC">
    <w:name w:val="48AC918027FE481EB7FB18398B1655CC"/>
  </w:style>
  <w:style w:type="paragraph" w:customStyle="1" w:styleId="C2ECA8FE3FD44A4798D13D266417DE07">
    <w:name w:val="C2ECA8FE3FD44A4798D13D266417DE07"/>
  </w:style>
  <w:style w:type="paragraph" w:customStyle="1" w:styleId="2EB784AE127A4A798F97182D4FF39FD3">
    <w:name w:val="2EB784AE127A4A798F97182D4FF39FD3"/>
  </w:style>
  <w:style w:type="paragraph" w:customStyle="1" w:styleId="87C9D0B960E64D55BBDFDAB25CDE2264">
    <w:name w:val="87C9D0B960E64D55BBDFDAB25CDE2264"/>
  </w:style>
  <w:style w:type="paragraph" w:customStyle="1" w:styleId="90BD61376B7D422094CCF332689BE14A">
    <w:name w:val="90BD61376B7D422094CCF332689BE14A"/>
  </w:style>
  <w:style w:type="paragraph" w:customStyle="1" w:styleId="294987128C0F4B07AB0A9B8EA833B7CC">
    <w:name w:val="294987128C0F4B07AB0A9B8EA833B7CC"/>
  </w:style>
  <w:style w:type="paragraph" w:customStyle="1" w:styleId="153DA7DE0AEE4BF3AD906E5556CA9ACB">
    <w:name w:val="153DA7DE0AEE4BF3AD906E5556CA9ACB"/>
  </w:style>
  <w:style w:type="paragraph" w:customStyle="1" w:styleId="841C11A2E3A848B0AE3523558DA11A65">
    <w:name w:val="841C11A2E3A848B0AE3523558DA11A65"/>
  </w:style>
  <w:style w:type="paragraph" w:customStyle="1" w:styleId="EA36CECCBC1A4951932FD7989D630136">
    <w:name w:val="EA36CECCBC1A4951932FD7989D630136"/>
  </w:style>
  <w:style w:type="paragraph" w:customStyle="1" w:styleId="18D229BCCDC545D3A0359675B2C8D1E4">
    <w:name w:val="18D229BCCDC545D3A0359675B2C8D1E4"/>
  </w:style>
  <w:style w:type="paragraph" w:customStyle="1" w:styleId="26E70E5B1EE64B00946763947E8FD7DC">
    <w:name w:val="26E70E5B1EE64B00946763947E8FD7DC"/>
  </w:style>
  <w:style w:type="paragraph" w:customStyle="1" w:styleId="DA506B1A7286414DBB88A114E59A7C9B">
    <w:name w:val="DA506B1A7286414DBB88A114E59A7C9B"/>
  </w:style>
  <w:style w:type="paragraph" w:customStyle="1" w:styleId="BC2155D965444D12A3EC35C929D997A0">
    <w:name w:val="BC2155D965444D12A3EC35C929D997A0"/>
  </w:style>
  <w:style w:type="paragraph" w:customStyle="1" w:styleId="E80928E9D6C74266B1C068BDDD2BC79F">
    <w:name w:val="E80928E9D6C74266B1C068BDDD2BC79F"/>
  </w:style>
  <w:style w:type="paragraph" w:customStyle="1" w:styleId="7B71CA36F00B4ED780ACB8E4048CD9C7">
    <w:name w:val="7B71CA36F00B4ED780ACB8E4048CD9C7"/>
  </w:style>
  <w:style w:type="paragraph" w:customStyle="1" w:styleId="09AD51BEE99D40B4A790AADE746008D3">
    <w:name w:val="09AD51BEE99D40B4A790AADE746008D3"/>
  </w:style>
  <w:style w:type="paragraph" w:customStyle="1" w:styleId="6C92E8E51668409B97775EA5AB516616">
    <w:name w:val="6C92E8E51668409B97775EA5AB516616"/>
  </w:style>
  <w:style w:type="paragraph" w:customStyle="1" w:styleId="700D161EB4264164ABD05DA0734C37D6">
    <w:name w:val="700D161EB4264164ABD05DA0734C37D6"/>
  </w:style>
  <w:style w:type="paragraph" w:customStyle="1" w:styleId="CA0032FD7F534B28A2D25718F05C9DD5">
    <w:name w:val="CA0032FD7F534B28A2D25718F05C9DD5"/>
  </w:style>
  <w:style w:type="paragraph" w:customStyle="1" w:styleId="AEF6E9373F874A1A9521A282D03F01DF">
    <w:name w:val="AEF6E9373F874A1A9521A282D03F01DF"/>
  </w:style>
  <w:style w:type="paragraph" w:customStyle="1" w:styleId="595921E8086B44CF996A0CEFE6613CDC">
    <w:name w:val="595921E8086B44CF996A0CEFE6613CDC"/>
  </w:style>
  <w:style w:type="paragraph" w:customStyle="1" w:styleId="500D2B0B07C246F782F85507BD2C2EDA">
    <w:name w:val="500D2B0B07C246F782F85507BD2C2EDA"/>
  </w:style>
  <w:style w:type="paragraph" w:customStyle="1" w:styleId="682668B12F3B47158CA347BE0243147C">
    <w:name w:val="682668B12F3B47158CA347BE0243147C"/>
  </w:style>
  <w:style w:type="paragraph" w:customStyle="1" w:styleId="22CD1441575A46BE92F2BF5E381E28A6">
    <w:name w:val="22CD1441575A46BE92F2BF5E381E28A6"/>
  </w:style>
  <w:style w:type="paragraph" w:customStyle="1" w:styleId="E3E1B17E18B94B2280C8B36174BBFC7B">
    <w:name w:val="E3E1B17E18B94B2280C8B36174BBFC7B"/>
  </w:style>
  <w:style w:type="paragraph" w:customStyle="1" w:styleId="4323E505BED0478CBEF3821BBBEF9353">
    <w:name w:val="4323E505BED0478CBEF3821BBBEF935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481FC62DD114615B3B1171D0EEE9B04">
    <w:name w:val="8481FC62DD114615B3B1171D0EEE9B04"/>
  </w:style>
  <w:style w:type="paragraph" w:customStyle="1" w:styleId="4B0F8D7947FB4FEE80FEBCCE71860ACD">
    <w:name w:val="4B0F8D7947FB4FEE80FEBCCE71860ACD"/>
    <w:rsid w:val="00D226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2019-12-31T18:26:00Z</dcterms:created>
  <dcterms:modified xsi:type="dcterms:W3CDTF">2019-12-31T20:35:00Z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